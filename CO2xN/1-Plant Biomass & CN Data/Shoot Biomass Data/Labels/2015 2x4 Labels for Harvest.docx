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282074" w:rsidRPr="00151C0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20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8416ED" id="AutoShape 22" o:spid="_x0000_s1026" style="position:absolute;margin-left:230.25pt;margin-top:.65pt;width:14.25pt;height:12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Cnhdhv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9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154D3F" id="AutoShape 23" o:spid="_x0000_s1026" style="position:absolute;margin-left:231pt;margin-top:8.55pt;width:14.25pt;height:1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GRfbOkrAgAAYQ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</w:t>
            </w:r>
            <w:r>
              <w:rPr>
                <w:color w:val="365F91" w:themeColor="accent1" w:themeShade="BF"/>
                <w:sz w:val="22"/>
              </w:rPr>
              <w:t>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C01787" w:rsidRPr="00C01787" w:rsidRDefault="00C01787" w:rsidP="006076A3">
            <w:pPr>
              <w:pStyle w:val="AveryStyle1"/>
            </w:pPr>
          </w:p>
        </w:tc>
        <w:tc>
          <w:tcPr>
            <w:tcW w:w="270" w:type="dxa"/>
          </w:tcPr>
          <w:p w:rsidR="00282074" w:rsidRPr="00151C0A" w:rsidRDefault="00282074" w:rsidP="00AB72FB"/>
        </w:tc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8" name="AutoShap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DAD881" id="AutoShape 44" o:spid="_x0000_s1026" style="position:absolute;margin-left:230.25pt;margin-top:.65pt;width:14.25pt;height:12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n6bMAIAAGE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A0Sn6b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7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6C75FC" id="AutoShape 45" o:spid="_x0000_s1026" style="position:absolute;margin-left:231pt;margin-top:8.55pt;width:14.25pt;height:12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BWbjrorAgAAYQ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Default="00282074" w:rsidP="006076A3">
            <w:pPr>
              <w:pStyle w:val="AveryStyle1"/>
            </w:pPr>
          </w:p>
        </w:tc>
      </w:tr>
      <w:tr w:rsidR="00282074" w:rsidRPr="00151C0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6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A5AA87" id="AutoShape 46" o:spid="_x0000_s1026" style="position:absolute;margin-left:230.25pt;margin-top:.65pt;width:14.25pt;height:12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l4YMAIAAGE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Cc8l4Y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5" name="AutoShap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5BB7F9" id="AutoShape 47" o:spid="_x0000_s1026" style="position:absolute;margin-left:231pt;margin-top:8.55pt;width:14.25pt;height:12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J+JmMYrAgAAYQ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Pr="00151C0A" w:rsidRDefault="00282074" w:rsidP="006076A3">
            <w:pPr>
              <w:pStyle w:val="AveryStyle1"/>
            </w:pPr>
          </w:p>
        </w:tc>
        <w:tc>
          <w:tcPr>
            <w:tcW w:w="270" w:type="dxa"/>
          </w:tcPr>
          <w:p w:rsidR="00282074" w:rsidRPr="00151C0A" w:rsidRDefault="00282074" w:rsidP="00AB72FB"/>
        </w:tc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4" name="AutoShap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AC21B6" id="AutoShape 48" o:spid="_x0000_s1026" style="position:absolute;margin-left:230.25pt;margin-top:.65pt;width:14.25pt;height:12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3tIMAIAAGE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BJI3tI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3" name="AutoShap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3B76B6" id="AutoShape 49" o:spid="_x0000_s1026" style="position:absolute;margin-left:231pt;margin-top:8.55pt;width:14.25pt;height:12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Pr="00151C0A" w:rsidRDefault="00282074" w:rsidP="006076A3">
            <w:pPr>
              <w:pStyle w:val="AveryStyle1"/>
            </w:pPr>
          </w:p>
        </w:tc>
      </w:tr>
      <w:tr w:rsidR="00282074" w:rsidRPr="00151C0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2" name="AutoShap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D2B006" id="AutoShape 50" o:spid="_x0000_s1026" style="position:absolute;margin-left:230.25pt;margin-top:.65pt;width:14.25pt;height:12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1" name="AutoShap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1E9A1A" id="AutoShape 51" o:spid="_x0000_s1026" style="position:absolute;margin-left:231pt;margin-top:8.55pt;width:14.25pt;height:1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Pr="00151C0A" w:rsidRDefault="00282074" w:rsidP="006076A3">
            <w:pPr>
              <w:pStyle w:val="AveryStyle1"/>
            </w:pPr>
          </w:p>
        </w:tc>
        <w:tc>
          <w:tcPr>
            <w:tcW w:w="270" w:type="dxa"/>
          </w:tcPr>
          <w:p w:rsidR="00282074" w:rsidRPr="00151C0A" w:rsidRDefault="00282074" w:rsidP="00AB72FB"/>
        </w:tc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Ch</w:t>
            </w:r>
            <w:bookmarkStart w:id="0" w:name="_GoBack"/>
            <w:bookmarkEnd w:id="0"/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0" name="AutoShap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2D7352" id="AutoShape 52" o:spid="_x0000_s1026" style="position:absolute;margin-left:230.25pt;margin-top:.65pt;width:14.25pt;height:12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DAkDmE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9" name="AutoShap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215DBE" id="AutoShape 53" o:spid="_x0000_s1026" style="position:absolute;margin-left:231pt;margin-top:8.55pt;width:14.25pt;height:12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Pr="00151C0A" w:rsidRDefault="00282074" w:rsidP="006076A3">
            <w:pPr>
              <w:pStyle w:val="AveryStyle1"/>
            </w:pPr>
          </w:p>
        </w:tc>
      </w:tr>
      <w:tr w:rsidR="00282074" w:rsidRPr="00151C0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8" name="AutoShap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7809D3" id="AutoShape 54" o:spid="_x0000_s1026" style="position:absolute;margin-left:230.25pt;margin-top:.65pt;width:14.25pt;height:12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PTLwIAAGA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7" name="AutoShap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1659F0" id="AutoShape 55" o:spid="_x0000_s1026" style="position:absolute;margin-left:231pt;margin-top:8.55pt;width:14.25pt;height:12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Pr="00151C0A" w:rsidRDefault="00282074" w:rsidP="006076A3">
            <w:pPr>
              <w:pStyle w:val="AveryStyle1"/>
            </w:pPr>
          </w:p>
        </w:tc>
        <w:tc>
          <w:tcPr>
            <w:tcW w:w="270" w:type="dxa"/>
          </w:tcPr>
          <w:p w:rsidR="00282074" w:rsidRPr="00151C0A" w:rsidRDefault="00282074" w:rsidP="00AB72FB"/>
        </w:tc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6" name="Auto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BDA2C0" id="AutoShape 56" o:spid="_x0000_s1026" style="position:absolute;margin-left:230.25pt;margin-top:.65pt;width:14.25pt;height:12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5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CF19B5" id="AutoShape 57" o:spid="_x0000_s1026" style="position:absolute;margin-left:231pt;margin-top:8.55pt;width:14.25pt;height:12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DPnBY4rAgAAYA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Pr="00151C0A" w:rsidRDefault="00282074" w:rsidP="006076A3">
            <w:pPr>
              <w:pStyle w:val="AveryStyle1"/>
            </w:pPr>
          </w:p>
        </w:tc>
      </w:tr>
      <w:tr w:rsidR="00282074" w:rsidRPr="00151C0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4" name="AutoShap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3705D2" id="AutoShape 58" o:spid="_x0000_s1026" style="position:absolute;margin-left:230.25pt;margin-top:.65pt;width:14.25pt;height:12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YAMAIAAGA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DlTeYAMAIAAGA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3" name="Auto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F667E2" id="AutoShape 59" o:spid="_x0000_s1026" style="position:absolute;margin-left:231pt;margin-top:8.55pt;width:14.25pt;height:12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PhQMosrAgAAYA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Pr="00151C0A" w:rsidRDefault="00282074" w:rsidP="006076A3">
            <w:pPr>
              <w:pStyle w:val="AveryStyle1"/>
            </w:pPr>
          </w:p>
        </w:tc>
        <w:tc>
          <w:tcPr>
            <w:tcW w:w="270" w:type="dxa"/>
          </w:tcPr>
          <w:p w:rsidR="00282074" w:rsidRPr="00151C0A" w:rsidRDefault="00282074" w:rsidP="00AB72FB"/>
        </w:tc>
        <w:tc>
          <w:tcPr>
            <w:tcW w:w="5760" w:type="dxa"/>
          </w:tcPr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BioGeoChem 2014 Harvest</w:t>
            </w:r>
          </w:p>
          <w:p w:rsidR="006076A3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30"/>
                <w:szCs w:val="30"/>
              </w:rPr>
            </w:pPr>
            <w:r w:rsidRPr="00783C12">
              <w:rPr>
                <w:color w:val="365F91" w:themeColor="accent1" w:themeShade="BF"/>
                <w:sz w:val="30"/>
                <w:szCs w:val="30"/>
              </w:rPr>
              <w:t>2M Chamber C02XN</w:t>
            </w:r>
          </w:p>
          <w:p w:rsidR="006076A3" w:rsidRPr="00783C12" w:rsidRDefault="006076A3" w:rsidP="006076A3">
            <w:pPr>
              <w:pStyle w:val="AveryStyle2"/>
              <w:jc w:val="center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Chamber #     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Plot#</w:t>
            </w:r>
          </w:p>
          <w:p w:rsidR="006076A3" w:rsidRPr="00160902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  <w:r w:rsidRPr="00783C12">
              <w:rPr>
                <w:color w:val="365F91" w:themeColor="accent1" w:themeShade="BF"/>
                <w:sz w:val="24"/>
                <w:szCs w:val="24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  <w:r w:rsidRPr="00160902">
              <w:rPr>
                <w:color w:val="365F91" w:themeColor="accent1" w:themeShade="BF"/>
                <w:sz w:val="16"/>
                <w:szCs w:val="16"/>
              </w:rPr>
              <w:tab/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noProof/>
                <w:color w:val="365F91" w:themeColor="accent1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2" name="AutoShap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1587AE" id="AutoShape 60" o:spid="_x0000_s1026" style="position:absolute;margin-left:230.25pt;margin-top:.65pt;width:14.25pt;height:12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BoBDYtMAIAAGA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Species:</w:t>
            </w:r>
            <w:r>
              <w:rPr>
                <w:color w:val="365F91" w:themeColor="accent1" w:themeShade="BF"/>
                <w:sz w:val="24"/>
                <w:szCs w:val="24"/>
              </w:rPr>
              <w:t xml:space="preserve">                             </w:t>
            </w:r>
            <w:r w:rsidRPr="00783C12">
              <w:rPr>
                <w:color w:val="365F91" w:themeColor="accent1" w:themeShade="BF"/>
                <w:sz w:val="22"/>
              </w:rPr>
              <w:t>Allometry</w:t>
            </w:r>
          </w:p>
          <w:p w:rsidR="006076A3" w:rsidRPr="006076A3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16"/>
                <w:szCs w:val="16"/>
              </w:rPr>
            </w:pPr>
            <w:r>
              <w:rPr>
                <w:noProof/>
                <w:color w:val="365F91" w:themeColor="accent1" w:themeShade="BF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" name="AutoShap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CD7D0E" id="AutoShape 61" o:spid="_x0000_s1026" style="position:absolute;margin-left:231pt;margin-top:8.55pt;width:14.25pt;height:12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"/>
                  </w:pict>
                </mc:Fallback>
              </mc:AlternateContent>
            </w:r>
            <w:r w:rsidRPr="00783C12">
              <w:rPr>
                <w:color w:val="365F91" w:themeColor="accent1" w:themeShade="BF"/>
                <w:sz w:val="22"/>
              </w:rPr>
              <w:t xml:space="preserve">                                   </w:t>
            </w:r>
            <w:r>
              <w:rPr>
                <w:color w:val="365F91" w:themeColor="accent1" w:themeShade="BF"/>
                <w:sz w:val="22"/>
              </w:rPr>
              <w:t xml:space="preserve">           </w:t>
            </w:r>
          </w:p>
          <w:p w:rsidR="006076A3" w:rsidRPr="00783C12" w:rsidRDefault="006076A3" w:rsidP="006076A3">
            <w:pPr>
              <w:pStyle w:val="AveryStyle1"/>
              <w:ind w:left="720" w:hanging="720"/>
              <w:rPr>
                <w:color w:val="365F91" w:themeColor="accent1" w:themeShade="BF"/>
                <w:sz w:val="22"/>
              </w:rPr>
            </w:pPr>
            <w:r>
              <w:rPr>
                <w:color w:val="365F91" w:themeColor="accent1" w:themeShade="BF"/>
                <w:sz w:val="22"/>
              </w:rPr>
              <w:t xml:space="preserve">                                             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</w:t>
            </w:r>
            <w:r w:rsidRPr="00783C12">
              <w:rPr>
                <w:color w:val="365F91" w:themeColor="accent1" w:themeShade="BF"/>
                <w:sz w:val="22"/>
              </w:rPr>
              <w:t xml:space="preserve"> </w:t>
            </w:r>
            <w:r>
              <w:rPr>
                <w:color w:val="365F91" w:themeColor="accent1" w:themeShade="BF"/>
                <w:sz w:val="22"/>
              </w:rPr>
              <w:t xml:space="preserve">        The Rest</w:t>
            </w:r>
          </w:p>
          <w:p w:rsidR="006076A3" w:rsidRDefault="006076A3" w:rsidP="006076A3">
            <w:pPr>
              <w:pStyle w:val="AveryStyle1"/>
              <w:rPr>
                <w:color w:val="365F91" w:themeColor="accent1" w:themeShade="BF"/>
                <w:sz w:val="16"/>
                <w:szCs w:val="16"/>
              </w:rPr>
            </w:pPr>
          </w:p>
          <w:p w:rsidR="006076A3" w:rsidRPr="006076A3" w:rsidRDefault="006076A3" w:rsidP="006076A3">
            <w:pPr>
              <w:pStyle w:val="AveryStyle1"/>
              <w:rPr>
                <w:b/>
                <w:color w:val="365F91" w:themeColor="accent1" w:themeShade="BF"/>
                <w:sz w:val="28"/>
                <w:szCs w:val="28"/>
              </w:rPr>
            </w:pPr>
            <w:r>
              <w:rPr>
                <w:color w:val="365F91" w:themeColor="accent1" w:themeShade="BF"/>
                <w:sz w:val="16"/>
                <w:szCs w:val="16"/>
              </w:rPr>
              <w:t xml:space="preserve">  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 xml:space="preserve">Date: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ab/>
              <w:t xml:space="preserve">        </w:t>
            </w:r>
            <w:r>
              <w:rPr>
                <w:b/>
                <w:color w:val="365F91" w:themeColor="accent1" w:themeShade="BF"/>
                <w:sz w:val="28"/>
                <w:szCs w:val="28"/>
              </w:rPr>
              <w:t xml:space="preserve">      </w:t>
            </w:r>
            <w:r w:rsidRPr="006076A3">
              <w:rPr>
                <w:b/>
                <w:color w:val="365F91" w:themeColor="accent1" w:themeShade="BF"/>
                <w:sz w:val="28"/>
                <w:szCs w:val="28"/>
              </w:rPr>
              <w:t>Stem Count:</w:t>
            </w:r>
          </w:p>
          <w:p w:rsidR="00282074" w:rsidRPr="00151C0A" w:rsidRDefault="00282074" w:rsidP="006076A3">
            <w:pPr>
              <w:pStyle w:val="AveryStyle1"/>
            </w:pPr>
          </w:p>
        </w:tc>
      </w:tr>
    </w:tbl>
    <w:p w:rsidR="0064309B" w:rsidRPr="00C01787" w:rsidRDefault="0064309B" w:rsidP="00151C0A">
      <w:pPr>
        <w:rPr>
          <w:sz w:val="8"/>
          <w:szCs w:val="8"/>
        </w:rPr>
      </w:pPr>
    </w:p>
    <w:sectPr w:rsidR="0064309B" w:rsidRPr="00C01787" w:rsidSect="00C01787">
      <w:type w:val="continuous"/>
      <w:pgSz w:w="12240" w:h="15840" w:code="1"/>
      <w:pgMar w:top="720" w:right="360" w:bottom="576" w:left="360" w:header="0" w:footer="0" w:gutter="0"/>
      <w:paperSrc w:first="276" w:other="276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C12" w:rsidRDefault="00783C12">
      <w:r>
        <w:separator/>
      </w:r>
    </w:p>
  </w:endnote>
  <w:endnote w:type="continuationSeparator" w:id="0">
    <w:p w:rsidR="00783C12" w:rsidRDefault="00783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C12" w:rsidRDefault="00783C12">
      <w:r>
        <w:separator/>
      </w:r>
    </w:p>
  </w:footnote>
  <w:footnote w:type="continuationSeparator" w:id="0">
    <w:p w:rsidR="00783C12" w:rsidRDefault="00783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C12"/>
    <w:rsid w:val="000F52B1"/>
    <w:rsid w:val="00151C0A"/>
    <w:rsid w:val="00160902"/>
    <w:rsid w:val="00185E02"/>
    <w:rsid w:val="001D756D"/>
    <w:rsid w:val="002262BF"/>
    <w:rsid w:val="00255583"/>
    <w:rsid w:val="00282074"/>
    <w:rsid w:val="00351D04"/>
    <w:rsid w:val="003F34E5"/>
    <w:rsid w:val="00434BDA"/>
    <w:rsid w:val="00482F77"/>
    <w:rsid w:val="00483AD2"/>
    <w:rsid w:val="004910E9"/>
    <w:rsid w:val="005B65B4"/>
    <w:rsid w:val="006076A3"/>
    <w:rsid w:val="0064309B"/>
    <w:rsid w:val="007355FA"/>
    <w:rsid w:val="007820BC"/>
    <w:rsid w:val="00783C12"/>
    <w:rsid w:val="00964DA7"/>
    <w:rsid w:val="0097509E"/>
    <w:rsid w:val="009C1E10"/>
    <w:rsid w:val="00A846EA"/>
    <w:rsid w:val="00AA7ABA"/>
    <w:rsid w:val="00AB72FB"/>
    <w:rsid w:val="00B27007"/>
    <w:rsid w:val="00BB2EC0"/>
    <w:rsid w:val="00C01787"/>
    <w:rsid w:val="00CF065F"/>
    <w:rsid w:val="00D6549F"/>
    <w:rsid w:val="00DE0306"/>
    <w:rsid w:val="00E31906"/>
    <w:rsid w:val="00EC5DC3"/>
    <w:rsid w:val="00F17E04"/>
    <w:rsid w:val="00F52773"/>
    <w:rsid w:val="00F8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9700109-CDCB-4E8B-9992-01F8B5E1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787"/>
    <w:pPr>
      <w:spacing w:line="264" w:lineRule="auto"/>
    </w:pPr>
    <w:rPr>
      <w:rFonts w:asciiTheme="minorHAnsi" w:hAnsiTheme="minorHAnsi" w:cs="Arial"/>
      <w:color w:val="262626" w:themeColor="text1" w:themeTint="D9"/>
      <w:sz w:val="17"/>
    </w:rPr>
  </w:style>
  <w:style w:type="paragraph" w:styleId="Heading1">
    <w:name w:val="heading 1"/>
    <w:basedOn w:val="Normal"/>
    <w:next w:val="Normal"/>
    <w:qFormat/>
    <w:rsid w:val="00C01787"/>
    <w:pPr>
      <w:ind w:left="2160"/>
      <w:outlineLvl w:val="0"/>
    </w:pPr>
    <w:rPr>
      <w:rFonts w:asciiTheme="majorHAnsi" w:hAnsiTheme="majorHAnsi"/>
      <w:b/>
      <w:sz w:val="18"/>
    </w:rPr>
  </w:style>
  <w:style w:type="paragraph" w:styleId="Heading2">
    <w:name w:val="heading 2"/>
    <w:basedOn w:val="Heading1"/>
    <w:next w:val="Normal"/>
    <w:qFormat/>
    <w:rsid w:val="00C01787"/>
    <w:pPr>
      <w:outlineLvl w:val="1"/>
    </w:pPr>
    <w:rPr>
      <w:b w:val="0"/>
    </w:rPr>
  </w:style>
  <w:style w:type="paragraph" w:styleId="Heading3">
    <w:name w:val="heading 3"/>
    <w:basedOn w:val="Heading2"/>
    <w:next w:val="Normal"/>
    <w:semiHidden/>
    <w:unhideWhenUsed/>
    <w:qFormat/>
    <w:rsid w:val="00151C0A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rsid w:val="00482F77"/>
    <w:rPr>
      <w:rFonts w:ascii="Tahoma" w:hAnsi="Tahoma" w:cs="Tahoma"/>
      <w:sz w:val="16"/>
      <w:szCs w:val="16"/>
    </w:rPr>
  </w:style>
  <w:style w:type="paragraph" w:customStyle="1" w:styleId="Sender">
    <w:name w:val="Sender"/>
    <w:basedOn w:val="Normal"/>
    <w:unhideWhenUsed/>
    <w:qFormat/>
    <w:rsid w:val="00C01787"/>
    <w:pPr>
      <w:spacing w:before="300" w:after="400"/>
      <w:ind w:left="288"/>
      <w:contextualSpacing/>
    </w:pPr>
  </w:style>
  <w:style w:type="character" w:styleId="PlaceholderText">
    <w:name w:val="Placeholder Text"/>
    <w:basedOn w:val="DefaultParagraphFont"/>
    <w:uiPriority w:val="99"/>
    <w:semiHidden/>
    <w:rsid w:val="00C01787"/>
    <w:rPr>
      <w:color w:val="808080"/>
    </w:rPr>
  </w:style>
  <w:style w:type="paragraph" w:customStyle="1" w:styleId="AveryStyle2">
    <w:name w:val="Avery Style 2"/>
    <w:uiPriority w:val="99"/>
    <w:rsid w:val="00783C12"/>
    <w:rPr>
      <w:rFonts w:asciiTheme="minorHAnsi" w:eastAsiaTheme="minorEastAsia" w:hAnsiTheme="minorHAnsi" w:cstheme="minorBidi"/>
      <w:b/>
      <w:bCs/>
      <w:color w:val="000000"/>
      <w:sz w:val="40"/>
      <w:szCs w:val="22"/>
    </w:rPr>
  </w:style>
  <w:style w:type="paragraph" w:customStyle="1" w:styleId="AveryStyle1">
    <w:name w:val="Avery Style 1"/>
    <w:uiPriority w:val="99"/>
    <w:rsid w:val="00783C12"/>
    <w:rPr>
      <w:rFonts w:asciiTheme="minorHAnsi" w:eastAsiaTheme="minorEastAsia" w:hAnsiTheme="minorHAnsi" w:cstheme="minorBidi"/>
      <w:bCs/>
      <w:color w:val="000000"/>
      <w:sz w:val="3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estaa\AppData\Roaming\Microsoft\Templates\Shipping%20labels%20(Simple%20Lines%20design,%2010%20per%20pag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D7DF54F-8ABB-42F0-8B51-7461FB4399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Shipping labels (Simple Lines design, 10 per page).dotx</Template>
  <TotalTime>31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Shipping labels (Simple Lines design, works with Avery 5163)</vt:lpstr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labels (Simple Lines design, works with Avery 5163)</dc:title>
  <dc:creator>User</dc:creator>
  <cp:keywords/>
  <cp:lastModifiedBy>Peresta, Andrew</cp:lastModifiedBy>
  <cp:revision>1</cp:revision>
  <cp:lastPrinted>2015-07-16T19:43:00Z</cp:lastPrinted>
  <dcterms:created xsi:type="dcterms:W3CDTF">2015-07-16T19:18:00Z</dcterms:created>
  <dcterms:modified xsi:type="dcterms:W3CDTF">2015-07-16T19:59:00Z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TC011465931033</vt:lpwstr>
  </property>
</Properties>
</file>