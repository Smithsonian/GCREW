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760"/>
        <w:gridCol w:w="270"/>
        <w:gridCol w:w="5760"/>
      </w:tblGrid>
      <w:tr w:rsidR="002255FA" w:rsidRPr="002255F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bookmarkStart w:id="0" w:name="_GoBack" w:colFirst="0" w:colLast="2"/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BB9E698" wp14:editId="15D015BC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20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8416ED" id="AutoShape 22" o:spid="_x0000_s1026" style="position:absolute;margin-left:230.25pt;margin-top:.65pt;width:14.25pt;height:12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Cnhdhv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ADE8FD5" wp14:editId="7740C39B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154D3F" id="AutoShape 23" o:spid="_x0000_s1026" style="position:absolute;margin-left:231pt;margin-top:8.55pt;width:14.25pt;height:1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GRfbOkrAgAAYQ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C01787" w:rsidRPr="002255FA" w:rsidRDefault="00C01787" w:rsidP="006076A3">
            <w:pPr>
              <w:pStyle w:val="AveryStyle1"/>
              <w:rPr>
                <w:color w:val="FF0000"/>
              </w:rPr>
            </w:pPr>
          </w:p>
        </w:tc>
        <w:tc>
          <w:tcPr>
            <w:tcW w:w="270" w:type="dxa"/>
          </w:tcPr>
          <w:p w:rsidR="00282074" w:rsidRPr="002255FA" w:rsidRDefault="00282074" w:rsidP="00AB72FB">
            <w:pPr>
              <w:rPr>
                <w:color w:val="FF0000"/>
              </w:rPr>
            </w:pPr>
          </w:p>
        </w:tc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A9CFA70" wp14:editId="4340482B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8" name="AutoShap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DAD881" id="AutoShape 44" o:spid="_x0000_s1026" style="position:absolute;margin-left:230.25pt;margin-top:.65pt;width:14.25pt;height:12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n6bMAIAAGE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A0Sn6b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41D7D47" wp14:editId="4A5BD699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7" name="AutoShap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6C75FC" id="AutoShape 45" o:spid="_x0000_s1026" style="position:absolute;margin-left:231pt;margin-top:8.55pt;width:14.25pt;height:12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BWbjrorAgAAYQ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</w:tr>
      <w:tr w:rsidR="002255FA" w:rsidRPr="002255F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0448233" wp14:editId="1F43B778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6" name="Auto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7A5AA87" id="AutoShape 46" o:spid="_x0000_s1026" style="position:absolute;margin-left:230.25pt;margin-top:.65pt;width:14.25pt;height:12.2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l4YMAIAAGE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Cc8l4Y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3E24160" wp14:editId="19F2BDFE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5" name="AutoShap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5BB7F9" id="AutoShape 47" o:spid="_x0000_s1026" style="position:absolute;margin-left:231pt;margin-top:8.55pt;width:14.25pt;height:12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J+JmMYrAgAAYQ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  <w:tc>
          <w:tcPr>
            <w:tcW w:w="270" w:type="dxa"/>
          </w:tcPr>
          <w:p w:rsidR="00282074" w:rsidRPr="002255FA" w:rsidRDefault="00282074" w:rsidP="00AB72FB">
            <w:pPr>
              <w:rPr>
                <w:color w:val="FF0000"/>
              </w:rPr>
            </w:pPr>
          </w:p>
        </w:tc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06F8302" wp14:editId="21018D04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4" name="AutoShap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AC21B6" id="AutoShape 48" o:spid="_x0000_s1026" style="position:absolute;margin-left:230.25pt;margin-top:.65pt;width:14.25pt;height:12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3tIMAIAAGE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BJI3tI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38B8926" wp14:editId="2B196793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3" name="AutoShap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3B76B6" id="AutoShape 49" o:spid="_x0000_s1026" style="position:absolute;margin-left:231pt;margin-top:8.55pt;width:14.25pt;height:12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</w:tr>
      <w:tr w:rsidR="002255FA" w:rsidRPr="002255F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8A7340B" wp14:editId="118441F8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2" name="AutoShap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D2B006" id="AutoShape 50" o:spid="_x0000_s1026" style="position:absolute;margin-left:230.25pt;margin-top:.65pt;width:14.25pt;height:12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9E394DF" wp14:editId="4AD2F751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1" name="AutoShap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1E9A1A" id="AutoShape 51" o:spid="_x0000_s1026" style="position:absolute;margin-left:231pt;margin-top:8.55pt;width:14.25pt;height:1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  <w:tc>
          <w:tcPr>
            <w:tcW w:w="270" w:type="dxa"/>
          </w:tcPr>
          <w:p w:rsidR="00282074" w:rsidRPr="002255FA" w:rsidRDefault="00282074" w:rsidP="00AB72FB">
            <w:pPr>
              <w:rPr>
                <w:color w:val="FF0000"/>
              </w:rPr>
            </w:pPr>
          </w:p>
        </w:tc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A66C322" wp14:editId="7358A79F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10" name="Auto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2D7352" id="AutoShape 52" o:spid="_x0000_s1026" style="position:absolute;margin-left:230.25pt;margin-top:.65pt;width:14.25pt;height:12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DAkDmEMAIAAGE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B23686A" wp14:editId="0869627C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9" name="AutoShap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4215DBE" id="AutoShape 53" o:spid="_x0000_s1026" style="position:absolute;margin-left:231pt;margin-top:8.55pt;width:14.25pt;height:1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</w:tr>
      <w:tr w:rsidR="002255FA" w:rsidRPr="002255F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4DF3D675" wp14:editId="1E77352D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8" name="AutoShap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C7809D3" id="AutoShape 54" o:spid="_x0000_s1026" style="position:absolute;margin-left:230.25pt;margin-top:.65pt;width:14.25pt;height:12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PTLwIAAGA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E3FBDB0" wp14:editId="4E5CE792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7" name="AutoShap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1659F0" id="AutoShape 55" o:spid="_x0000_s1026" style="position:absolute;margin-left:231pt;margin-top:8.55pt;width:14.25pt;height:12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  <w:tc>
          <w:tcPr>
            <w:tcW w:w="270" w:type="dxa"/>
          </w:tcPr>
          <w:p w:rsidR="00282074" w:rsidRPr="002255FA" w:rsidRDefault="00282074" w:rsidP="00AB72FB">
            <w:pPr>
              <w:rPr>
                <w:color w:val="FF0000"/>
              </w:rPr>
            </w:pPr>
          </w:p>
        </w:tc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D2CB5B0" wp14:editId="1742FF20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6" name="Auto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BDA2C0" id="AutoShape 56" o:spid="_x0000_s1026" style="position:absolute;margin-left:230.25pt;margin-top:.65pt;width:14.25pt;height:12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0422E78" wp14:editId="05FD5BC8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5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CF19B5" id="AutoShape 57" o:spid="_x0000_s1026" style="position:absolute;margin-left:231pt;margin-top:8.55pt;width:14.25pt;height:12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DPnBY4rAgAAYA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</w:tr>
      <w:tr w:rsidR="002255FA" w:rsidRPr="002255FA" w:rsidTr="00C01787">
        <w:trPr>
          <w:cantSplit/>
          <w:trHeight w:hRule="exact" w:val="2880"/>
          <w:jc w:val="center"/>
        </w:trPr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63B6C53F" wp14:editId="75B9F5EF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4" name="AutoShap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3705D2" id="AutoShape 58" o:spid="_x0000_s1026" style="position:absolute;margin-left:230.25pt;margin-top:.65pt;width:14.25pt;height:12.2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DlTeYAMAIAAGA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7A1CC908" wp14:editId="3D5937CF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3" name="Auto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F667E2" id="AutoShape 59" o:spid="_x0000_s1026" style="position:absolute;margin-left:231pt;margin-top:8.55pt;width:14.25pt;height:12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  <w:tc>
          <w:tcPr>
            <w:tcW w:w="270" w:type="dxa"/>
          </w:tcPr>
          <w:p w:rsidR="00282074" w:rsidRPr="002255FA" w:rsidRDefault="00282074" w:rsidP="00AB72FB">
            <w:pPr>
              <w:rPr>
                <w:color w:val="FF0000"/>
              </w:rPr>
            </w:pPr>
          </w:p>
        </w:tc>
        <w:tc>
          <w:tcPr>
            <w:tcW w:w="5760" w:type="dxa"/>
          </w:tcPr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proofErr w:type="spellStart"/>
            <w:r>
              <w:rPr>
                <w:color w:val="FF0000"/>
                <w:sz w:val="30"/>
                <w:szCs w:val="30"/>
              </w:rPr>
              <w:t>BioGeoChem</w:t>
            </w:r>
            <w:proofErr w:type="spellEnd"/>
            <w:r w:rsidR="006076A3" w:rsidRPr="002255FA">
              <w:rPr>
                <w:color w:val="FF0000"/>
                <w:sz w:val="30"/>
                <w:szCs w:val="30"/>
              </w:rPr>
              <w:t xml:space="preserve"> Harvest</w:t>
            </w:r>
          </w:p>
          <w:p w:rsidR="006076A3" w:rsidRPr="002255FA" w:rsidRDefault="002255FA" w:rsidP="006076A3">
            <w:pPr>
              <w:pStyle w:val="AveryStyle2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>1M Chamber C02</w:t>
            </w:r>
          </w:p>
          <w:p w:rsidR="006076A3" w:rsidRPr="002255FA" w:rsidRDefault="006076A3" w:rsidP="006076A3">
            <w:pPr>
              <w:pStyle w:val="AveryStyle2"/>
              <w:jc w:val="center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Chamber #                  Plot#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  <w:r w:rsidRPr="002255FA">
              <w:rPr>
                <w:color w:val="FF0000"/>
                <w:sz w:val="24"/>
                <w:szCs w:val="24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  <w:r w:rsidRPr="002255FA">
              <w:rPr>
                <w:color w:val="FF0000"/>
                <w:sz w:val="16"/>
                <w:szCs w:val="16"/>
              </w:rPr>
              <w:tab/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22BEDC70" wp14:editId="0F1B7F2B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8255</wp:posOffset>
                      </wp:positionV>
                      <wp:extent cx="180975" cy="155575"/>
                      <wp:effectExtent l="9525" t="8890" r="9525" b="6985"/>
                      <wp:wrapNone/>
                      <wp:docPr id="2" name="Auto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55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1587AE" id="AutoShape 60" o:spid="_x0000_s1026" style="position:absolute;margin-left:230.25pt;margin-top:.65pt;width:14.25pt;height:12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"/>
                  </w:pict>
                </mc:Fallback>
              </mc:AlternateContent>
            </w:r>
            <w:r w:rsidRPr="002255FA">
              <w:rPr>
                <w:color w:val="FF0000"/>
                <w:sz w:val="24"/>
                <w:szCs w:val="24"/>
              </w:rPr>
              <w:t xml:space="preserve">     </w:t>
            </w:r>
            <w:r w:rsidRPr="002255FA">
              <w:rPr>
                <w:b/>
                <w:color w:val="FF0000"/>
                <w:sz w:val="28"/>
                <w:szCs w:val="28"/>
              </w:rPr>
              <w:t>Species:</w:t>
            </w:r>
            <w:r w:rsidRPr="002255FA">
              <w:rPr>
                <w:color w:val="FF0000"/>
                <w:sz w:val="24"/>
                <w:szCs w:val="24"/>
              </w:rPr>
              <w:t xml:space="preserve">                             </w:t>
            </w:r>
            <w:r w:rsidRPr="002255FA">
              <w:rPr>
                <w:color w:val="FF0000"/>
                <w:sz w:val="22"/>
              </w:rPr>
              <w:t>Allometry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16"/>
                <w:szCs w:val="16"/>
              </w:rPr>
            </w:pPr>
            <w:r w:rsidRPr="002255FA">
              <w:rPr>
                <w:noProof/>
                <w:color w:val="FF0000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CEA5D3A" wp14:editId="36075449">
                      <wp:simplePos x="0" y="0"/>
                      <wp:positionH relativeFrom="column">
                        <wp:posOffset>2933700</wp:posOffset>
                      </wp:positionH>
                      <wp:positionV relativeFrom="paragraph">
                        <wp:posOffset>108585</wp:posOffset>
                      </wp:positionV>
                      <wp:extent cx="180975" cy="161925"/>
                      <wp:effectExtent l="9525" t="13335" r="9525" b="5715"/>
                      <wp:wrapNone/>
                      <wp:docPr id="1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619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CD7D0E" id="AutoShape 61" o:spid="_x0000_s1026" style="position:absolute;margin-left:231pt;margin-top:8.55pt;width:14.25pt;height:12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"/>
                  </w:pict>
                </mc:Fallback>
              </mc:AlternateContent>
            </w:r>
            <w:r w:rsidRPr="002255FA">
              <w:rPr>
                <w:color w:val="FF0000"/>
                <w:sz w:val="22"/>
              </w:rPr>
              <w:t xml:space="preserve">                                              </w:t>
            </w:r>
          </w:p>
          <w:p w:rsidR="006076A3" w:rsidRPr="002255FA" w:rsidRDefault="006076A3" w:rsidP="006076A3">
            <w:pPr>
              <w:pStyle w:val="AveryStyle1"/>
              <w:ind w:left="720" w:hanging="720"/>
              <w:rPr>
                <w:color w:val="FF0000"/>
                <w:sz w:val="22"/>
              </w:rPr>
            </w:pPr>
            <w:r w:rsidRPr="002255FA">
              <w:rPr>
                <w:color w:val="FF0000"/>
                <w:sz w:val="22"/>
              </w:rPr>
              <w:t xml:space="preserve">                                                         The Rest</w:t>
            </w:r>
          </w:p>
          <w:p w:rsidR="006076A3" w:rsidRPr="002255FA" w:rsidRDefault="006076A3" w:rsidP="006076A3">
            <w:pPr>
              <w:pStyle w:val="AveryStyle1"/>
              <w:rPr>
                <w:color w:val="FF0000"/>
                <w:sz w:val="16"/>
                <w:szCs w:val="16"/>
              </w:rPr>
            </w:pPr>
          </w:p>
          <w:p w:rsidR="006076A3" w:rsidRPr="002255FA" w:rsidRDefault="006076A3" w:rsidP="006076A3">
            <w:pPr>
              <w:pStyle w:val="AveryStyle1"/>
              <w:rPr>
                <w:b/>
                <w:color w:val="FF0000"/>
                <w:sz w:val="28"/>
                <w:szCs w:val="28"/>
              </w:rPr>
            </w:pPr>
            <w:r w:rsidRPr="002255FA">
              <w:rPr>
                <w:color w:val="FF0000"/>
                <w:sz w:val="16"/>
                <w:szCs w:val="16"/>
              </w:rPr>
              <w:t xml:space="preserve">        </w:t>
            </w:r>
            <w:r w:rsidRPr="002255FA">
              <w:rPr>
                <w:b/>
                <w:color w:val="FF0000"/>
                <w:sz w:val="28"/>
                <w:szCs w:val="28"/>
              </w:rPr>
              <w:t xml:space="preserve">Date: </w:t>
            </w:r>
            <w:r w:rsidRPr="002255FA">
              <w:rPr>
                <w:b/>
                <w:color w:val="FF0000"/>
                <w:sz w:val="28"/>
                <w:szCs w:val="28"/>
              </w:rPr>
              <w:tab/>
            </w:r>
            <w:r w:rsidRPr="002255FA">
              <w:rPr>
                <w:b/>
                <w:color w:val="FF0000"/>
                <w:sz w:val="28"/>
                <w:szCs w:val="28"/>
              </w:rPr>
              <w:tab/>
              <w:t xml:space="preserve">              Stem Count:</w:t>
            </w:r>
          </w:p>
          <w:p w:rsidR="00282074" w:rsidRPr="002255FA" w:rsidRDefault="00282074" w:rsidP="006076A3">
            <w:pPr>
              <w:pStyle w:val="AveryStyle1"/>
              <w:rPr>
                <w:color w:val="FF0000"/>
              </w:rPr>
            </w:pPr>
          </w:p>
        </w:tc>
      </w:tr>
      <w:bookmarkEnd w:id="0"/>
    </w:tbl>
    <w:p w:rsidR="0064309B" w:rsidRPr="00C01787" w:rsidRDefault="0064309B" w:rsidP="00151C0A">
      <w:pPr>
        <w:rPr>
          <w:sz w:val="8"/>
          <w:szCs w:val="8"/>
        </w:rPr>
      </w:pPr>
    </w:p>
    <w:sectPr w:rsidR="0064309B" w:rsidRPr="00C01787" w:rsidSect="00C01787">
      <w:type w:val="continuous"/>
      <w:pgSz w:w="12240" w:h="15840" w:code="1"/>
      <w:pgMar w:top="720" w:right="360" w:bottom="576" w:left="360" w:header="0" w:footer="0" w:gutter="0"/>
      <w:paperSrc w:first="276" w:other="276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3C12" w:rsidRDefault="00783C12">
      <w:r>
        <w:separator/>
      </w:r>
    </w:p>
  </w:endnote>
  <w:endnote w:type="continuationSeparator" w:id="0">
    <w:p w:rsidR="00783C12" w:rsidRDefault="00783C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3C12" w:rsidRDefault="00783C12">
      <w:r>
        <w:separator/>
      </w:r>
    </w:p>
  </w:footnote>
  <w:footnote w:type="continuationSeparator" w:id="0">
    <w:p w:rsidR="00783C12" w:rsidRDefault="00783C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C12"/>
    <w:rsid w:val="000F52B1"/>
    <w:rsid w:val="00151C0A"/>
    <w:rsid w:val="00160902"/>
    <w:rsid w:val="00185E02"/>
    <w:rsid w:val="001D756D"/>
    <w:rsid w:val="002255FA"/>
    <w:rsid w:val="002262BF"/>
    <w:rsid w:val="00255583"/>
    <w:rsid w:val="00282074"/>
    <w:rsid w:val="00351D04"/>
    <w:rsid w:val="003F34E5"/>
    <w:rsid w:val="00434BDA"/>
    <w:rsid w:val="00482F77"/>
    <w:rsid w:val="00483AD2"/>
    <w:rsid w:val="004910E9"/>
    <w:rsid w:val="004C79F7"/>
    <w:rsid w:val="005B65B4"/>
    <w:rsid w:val="006076A3"/>
    <w:rsid w:val="0064309B"/>
    <w:rsid w:val="006A170B"/>
    <w:rsid w:val="007355FA"/>
    <w:rsid w:val="007820BC"/>
    <w:rsid w:val="00783C12"/>
    <w:rsid w:val="00964DA7"/>
    <w:rsid w:val="0097509E"/>
    <w:rsid w:val="009C1E10"/>
    <w:rsid w:val="00A846EA"/>
    <w:rsid w:val="00AA7ABA"/>
    <w:rsid w:val="00AB72FB"/>
    <w:rsid w:val="00B27007"/>
    <w:rsid w:val="00BB2EC0"/>
    <w:rsid w:val="00C01787"/>
    <w:rsid w:val="00CF065F"/>
    <w:rsid w:val="00D6549F"/>
    <w:rsid w:val="00DE0306"/>
    <w:rsid w:val="00E31906"/>
    <w:rsid w:val="00EC5DC3"/>
    <w:rsid w:val="00F17E04"/>
    <w:rsid w:val="00F52773"/>
    <w:rsid w:val="00F8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B9700109-CDCB-4E8B-9992-01F8B5E1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1787"/>
    <w:pPr>
      <w:spacing w:line="264" w:lineRule="auto"/>
    </w:pPr>
    <w:rPr>
      <w:rFonts w:asciiTheme="minorHAnsi" w:hAnsiTheme="minorHAnsi" w:cs="Arial"/>
      <w:color w:val="262626" w:themeColor="text1" w:themeTint="D9"/>
      <w:sz w:val="17"/>
    </w:rPr>
  </w:style>
  <w:style w:type="paragraph" w:styleId="Heading1">
    <w:name w:val="heading 1"/>
    <w:basedOn w:val="Normal"/>
    <w:next w:val="Normal"/>
    <w:qFormat/>
    <w:rsid w:val="00C01787"/>
    <w:pPr>
      <w:ind w:left="2160"/>
      <w:outlineLvl w:val="0"/>
    </w:pPr>
    <w:rPr>
      <w:rFonts w:asciiTheme="majorHAnsi" w:hAnsiTheme="majorHAnsi"/>
      <w:b/>
      <w:sz w:val="18"/>
    </w:rPr>
  </w:style>
  <w:style w:type="paragraph" w:styleId="Heading2">
    <w:name w:val="heading 2"/>
    <w:basedOn w:val="Heading1"/>
    <w:next w:val="Normal"/>
    <w:qFormat/>
    <w:rsid w:val="00C01787"/>
    <w:pPr>
      <w:outlineLvl w:val="1"/>
    </w:pPr>
    <w:rPr>
      <w:b w:val="0"/>
    </w:rPr>
  </w:style>
  <w:style w:type="paragraph" w:styleId="Heading3">
    <w:name w:val="heading 3"/>
    <w:basedOn w:val="Heading2"/>
    <w:next w:val="Normal"/>
    <w:semiHidden/>
    <w:unhideWhenUsed/>
    <w:qFormat/>
    <w:rsid w:val="00151C0A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482F77"/>
    <w:rPr>
      <w:rFonts w:ascii="Tahoma" w:hAnsi="Tahoma" w:cs="Tahoma"/>
      <w:sz w:val="16"/>
      <w:szCs w:val="16"/>
    </w:rPr>
  </w:style>
  <w:style w:type="paragraph" w:customStyle="1" w:styleId="Sender">
    <w:name w:val="Sender"/>
    <w:basedOn w:val="Normal"/>
    <w:unhideWhenUsed/>
    <w:qFormat/>
    <w:rsid w:val="00C01787"/>
    <w:pPr>
      <w:spacing w:before="300" w:after="400"/>
      <w:ind w:left="288"/>
      <w:contextualSpacing/>
    </w:pPr>
  </w:style>
  <w:style w:type="character" w:styleId="PlaceholderText">
    <w:name w:val="Placeholder Text"/>
    <w:basedOn w:val="DefaultParagraphFont"/>
    <w:uiPriority w:val="99"/>
    <w:semiHidden/>
    <w:rsid w:val="00C01787"/>
    <w:rPr>
      <w:color w:val="808080"/>
    </w:rPr>
  </w:style>
  <w:style w:type="paragraph" w:customStyle="1" w:styleId="AveryStyle2">
    <w:name w:val="Avery Style 2"/>
    <w:uiPriority w:val="99"/>
    <w:rsid w:val="00783C12"/>
    <w:rPr>
      <w:rFonts w:asciiTheme="minorHAnsi" w:eastAsiaTheme="minorEastAsia" w:hAnsiTheme="minorHAnsi" w:cstheme="minorBidi"/>
      <w:b/>
      <w:bCs/>
      <w:color w:val="000000"/>
      <w:sz w:val="40"/>
      <w:szCs w:val="22"/>
    </w:rPr>
  </w:style>
  <w:style w:type="paragraph" w:customStyle="1" w:styleId="AveryStyle1">
    <w:name w:val="Avery Style 1"/>
    <w:uiPriority w:val="99"/>
    <w:rsid w:val="00783C12"/>
    <w:rPr>
      <w:rFonts w:asciiTheme="minorHAnsi" w:eastAsiaTheme="minorEastAsia" w:hAnsiTheme="minorHAnsi" w:cstheme="minorBidi"/>
      <w:bCs/>
      <w:color w:val="000000"/>
      <w:sz w:val="36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restaa\AppData\Roaming\Microsoft\Templates\Shipping%20labels%20(Simple%20Lines%20design,%2010%20per%20page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6D7DF54F-8ABB-42F0-8B51-7461FB4399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Shipping labels (Simple Lines design, 10 per page).dotx</Template>
  <TotalTime>0</TotalTime>
  <Pages>1</Pages>
  <Words>150</Words>
  <Characters>2752</Characters>
  <Application>Microsoft Office Word</Application>
  <DocSecurity>0</DocSecurity>
  <Lines>22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Shipping labels (Simple Lines design, works with Avery 5163)</vt:lpstr>
    </vt:vector>
  </TitlesOfParts>
  <Company/>
  <LinksUpToDate>false</LinksUpToDate>
  <CharactersWithSpaces>2897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labels (Simple Lines design, works with Avery 5163)</dc:title>
  <dc:creator>User</dc:creator>
  <cp:keywords/>
  <cp:lastModifiedBy>Peresta, Andrew</cp:lastModifiedBy>
  <cp:revision>2</cp:revision>
  <cp:lastPrinted>2015-07-20T22:30:00Z</cp:lastPrinted>
  <dcterms:created xsi:type="dcterms:W3CDTF">2015-07-24T20:52:00Z</dcterms:created>
  <dcterms:modified xsi:type="dcterms:W3CDTF">2015-07-24T20:52:00Z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TC011465931033</vt:lpwstr>
  </property>
</Properties>
</file>